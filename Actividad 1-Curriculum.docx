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284"/>
        <w:gridCol w:w="2658"/>
        <w:gridCol w:w="423"/>
        <w:gridCol w:w="6607"/>
      </w:tblGrid>
      <w:tr w:rsidR="003D1B71" w:rsidRPr="00CA16E3" w14:paraId="33665C85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45970DE3" w14:textId="7AF7F287" w:rsidR="003D1B71" w:rsidRPr="00665F95" w:rsidRDefault="0083690F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5201331" wp14:editId="42EF4740">
                  <wp:extent cx="1581150" cy="186949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015" cy="1874065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4EFC90DC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4A4E2821" w14:textId="4A209C03" w:rsidR="003D1B71" w:rsidRPr="00665F95" w:rsidRDefault="008C0386" w:rsidP="00310F17">
            <w:pPr>
              <w:pStyle w:val="Ttulo"/>
            </w:pPr>
            <w:r>
              <w:t xml:space="preserve">Brenda </w:t>
            </w:r>
            <w:proofErr w:type="spellStart"/>
            <w:r>
              <w:t>Monserrath</w:t>
            </w:r>
            <w:proofErr w:type="spellEnd"/>
            <w:r>
              <w:t xml:space="preserve"> </w:t>
            </w:r>
            <w:r w:rsidR="003D1B71" w:rsidRPr="00665F95">
              <w:rPr>
                <w:lang w:bidi="es-ES"/>
              </w:rPr>
              <w:br/>
            </w:r>
            <w:r>
              <w:t>Reyes Ramírez</w:t>
            </w:r>
          </w:p>
        </w:tc>
      </w:tr>
      <w:tr w:rsidR="003D1B71" w:rsidRPr="00CA16E3" w14:paraId="79C04698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78F82EAF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6423DDA4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7361EA6C" w14:textId="605AA682" w:rsidR="003D1B71" w:rsidRDefault="003D1B71" w:rsidP="0083690F">
            <w:pPr>
              <w:pStyle w:val="Ttulo2"/>
            </w:pPr>
            <w:r w:rsidRPr="00F20161">
              <w:t>Experienci</w:t>
            </w:r>
            <w:r w:rsidR="0083690F">
              <w:t>a</w:t>
            </w:r>
          </w:p>
          <w:p w14:paraId="7AC226A0" w14:textId="77777777" w:rsidR="0083690F" w:rsidRDefault="0083690F" w:rsidP="0083690F">
            <w:r>
              <w:t xml:space="preserve">Marzo 2024 – </w:t>
            </w:r>
            <w:proofErr w:type="gramStart"/>
            <w:r>
              <w:t>Junio</w:t>
            </w:r>
            <w:proofErr w:type="gramEnd"/>
            <w:r>
              <w:t xml:space="preserve"> 2025</w:t>
            </w:r>
          </w:p>
          <w:p w14:paraId="0550CA94" w14:textId="77777777" w:rsidR="0083690F" w:rsidRDefault="0083690F" w:rsidP="0083690F">
            <w:r>
              <w:t>Desarrolladora de Aplicaciones Móviles (Proyecto Escolar) • CECyT 5 “Benito Juárez”</w:t>
            </w:r>
          </w:p>
          <w:p w14:paraId="07784C63" w14:textId="77777777" w:rsidR="0083690F" w:rsidRDefault="0083690F" w:rsidP="0083690F">
            <w:r>
              <w:tab/>
              <w:t>•</w:t>
            </w:r>
            <w:r>
              <w:tab/>
              <w:t>Creación de aplicaciones en Android Studio con Java, enfocadas en cálculo de IMC y almacenamiento de historial nutricional en base de datos.</w:t>
            </w:r>
          </w:p>
          <w:p w14:paraId="2D17236B" w14:textId="77777777" w:rsidR="0083690F" w:rsidRDefault="0083690F" w:rsidP="0083690F">
            <w:r>
              <w:tab/>
              <w:t>•</w:t>
            </w:r>
            <w:r>
              <w:tab/>
              <w:t>Implementación de sockets cliente-servidor en Java para la comunicación entre aplicaciones.</w:t>
            </w:r>
          </w:p>
          <w:p w14:paraId="5687348C" w14:textId="323F5298" w:rsidR="0083690F" w:rsidRDefault="0083690F" w:rsidP="0083690F">
            <w:r>
              <w:tab/>
            </w:r>
            <w:r>
              <w:tab/>
              <w:t>•</w:t>
            </w:r>
            <w:r>
              <w:tab/>
              <w:t>Logro: Desarrollo de prototipos funcionales que integran cálculo, almacenamiento y consultas de datos.</w:t>
            </w:r>
          </w:p>
          <w:p w14:paraId="1BF7C97C" w14:textId="77777777" w:rsidR="0083690F" w:rsidRDefault="0083690F" w:rsidP="0083690F"/>
          <w:p w14:paraId="0BF95FBC" w14:textId="77777777" w:rsidR="0083690F" w:rsidRDefault="0083690F" w:rsidP="0083690F">
            <w:r>
              <w:t>Enero 2025 – Presente</w:t>
            </w:r>
          </w:p>
          <w:p w14:paraId="78DA5FEC" w14:textId="77777777" w:rsidR="0083690F" w:rsidRDefault="0083690F" w:rsidP="0083690F">
            <w:r>
              <w:t>Desarrolladora de Sistemas de Información (Proyecto Tesina) • CECyT 5 “Benito Juárez”</w:t>
            </w:r>
          </w:p>
          <w:p w14:paraId="6C9EDC83" w14:textId="77777777" w:rsidR="0083690F" w:rsidRDefault="0083690F" w:rsidP="0083690F">
            <w:r>
              <w:tab/>
              <w:t>•</w:t>
            </w:r>
            <w:r>
              <w:tab/>
              <w:t>Diseño e implementación de un sistema de información para una joyería con arquitectura cliente-servidor en Java y SQL Server.</w:t>
            </w:r>
          </w:p>
          <w:p w14:paraId="10B2A10C" w14:textId="4FEC7E0F" w:rsidR="0083690F" w:rsidRPr="0083690F" w:rsidRDefault="0083690F" w:rsidP="0083690F">
            <w:r>
              <w:tab/>
              <w:t>•</w:t>
            </w:r>
            <w:r>
              <w:tab/>
              <w:t>Creación de módulos de clientes, productos, ventas y autenticación de usuarios.</w:t>
            </w:r>
            <w:r>
              <w:tab/>
            </w:r>
          </w:p>
          <w:sdt>
            <w:sdtPr>
              <w:id w:val="-1554227259"/>
              <w:placeholder>
                <w:docPart w:val="A5C30084D8C244ABB45A7D8B341CD9FE"/>
              </w:placeholder>
              <w:temporary/>
              <w:showingPlcHdr/>
              <w15:appearance w15:val="hidden"/>
            </w:sdtPr>
            <w:sdtEndPr/>
            <w:sdtContent>
              <w:p w14:paraId="0E6B2BBF" w14:textId="77777777"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14:paraId="4079F143" w14:textId="4BB14F89" w:rsidR="003D1B71" w:rsidRPr="00665F95" w:rsidRDefault="008C0386" w:rsidP="00665F95">
            <w:pPr>
              <w:pStyle w:val="Nombredelaescuela"/>
              <w:spacing w:line="216" w:lineRule="auto"/>
            </w:pPr>
            <w:r>
              <w:t>CECyT 5 “Benito Juárez”</w:t>
            </w:r>
            <w:r w:rsidR="003D1B71" w:rsidRPr="00665F95">
              <w:rPr>
                <w:lang w:bidi="es-ES"/>
              </w:rPr>
              <w:t xml:space="preserve">, </w:t>
            </w:r>
            <w:r>
              <w:t>CDMX</w:t>
            </w:r>
          </w:p>
          <w:p w14:paraId="21297DFE" w14:textId="6B40113D" w:rsidR="003D1B71" w:rsidRDefault="008C0386" w:rsidP="00665F95">
            <w:pPr>
              <w:pStyle w:val="Listaconvietas"/>
              <w:spacing w:line="216" w:lineRule="auto"/>
            </w:pPr>
            <w:r>
              <w:t xml:space="preserve">Egresada de la carrera de tecni8co en informática </w:t>
            </w:r>
          </w:p>
          <w:p w14:paraId="13E251D1" w14:textId="66CB4B3A" w:rsidR="008C0386" w:rsidRDefault="008C0386" w:rsidP="008C0386">
            <w:pPr>
              <w:pStyle w:val="Listaconvietas"/>
              <w:numPr>
                <w:ilvl w:val="0"/>
                <w:numId w:val="0"/>
              </w:numPr>
              <w:spacing w:line="216" w:lineRule="auto"/>
              <w:rPr>
                <w:b/>
                <w:bCs/>
              </w:rPr>
            </w:pPr>
            <w:r w:rsidRPr="008C0386">
              <w:rPr>
                <w:b/>
                <w:bCs/>
              </w:rPr>
              <w:t>ESCA STO TOMAS</w:t>
            </w:r>
          </w:p>
          <w:p w14:paraId="1E785D58" w14:textId="0E121E34" w:rsidR="008C0386" w:rsidRPr="008C0386" w:rsidRDefault="008C0386" w:rsidP="008C0386">
            <w:pPr>
              <w:pStyle w:val="Listaconvietas"/>
              <w:numPr>
                <w:ilvl w:val="0"/>
                <w:numId w:val="18"/>
              </w:numPr>
              <w:spacing w:line="216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Actualmente me encuentro estudiando la licenciatura en Contador Publico </w:t>
            </w:r>
          </w:p>
          <w:p w14:paraId="4FD34D44" w14:textId="753B1CB5" w:rsidR="003D1B71" w:rsidRPr="00F20161" w:rsidRDefault="0083690F" w:rsidP="00F20161">
            <w:pPr>
              <w:pStyle w:val="Ttulo2"/>
            </w:pPr>
            <w:r>
              <w:t>Habilidades</w:t>
            </w:r>
          </w:p>
          <w:p w14:paraId="4E565306" w14:textId="77777777" w:rsidR="0083690F" w:rsidRDefault="0083690F" w:rsidP="0083690F">
            <w:pPr>
              <w:spacing w:line="216" w:lineRule="auto"/>
            </w:pPr>
            <w:r>
              <w:tab/>
              <w:t>•</w:t>
            </w:r>
            <w:r>
              <w:tab/>
              <w:t>Comunicación: Capacidad de explicar ideas técnicas de forma clara y comprensible.</w:t>
            </w:r>
          </w:p>
          <w:p w14:paraId="60BBFAB9" w14:textId="77777777" w:rsidR="0083690F" w:rsidRDefault="0083690F" w:rsidP="0083690F">
            <w:pPr>
              <w:spacing w:line="216" w:lineRule="auto"/>
            </w:pPr>
            <w:r>
              <w:tab/>
              <w:t>•</w:t>
            </w:r>
            <w:r>
              <w:tab/>
              <w:t>Liderazgo: Organización de trabajo en equipo para el desarrollo de proyectos escolares y académicos.</w:t>
            </w:r>
          </w:p>
          <w:p w14:paraId="268E7A7A" w14:textId="77777777" w:rsidR="0083690F" w:rsidRDefault="0083690F" w:rsidP="0083690F">
            <w:pPr>
              <w:spacing w:line="216" w:lineRule="auto"/>
            </w:pPr>
            <w:r>
              <w:tab/>
              <w:t>•</w:t>
            </w:r>
            <w:r>
              <w:tab/>
              <w:t>Tecnológicas: Java, SQL Server, Android Studio, NetBeans, HTML, diseño de bases de datos.</w:t>
            </w:r>
          </w:p>
          <w:p w14:paraId="2EDD4582" w14:textId="42FD6A0B" w:rsidR="003D1B71" w:rsidRPr="0083690F" w:rsidRDefault="0083690F" w:rsidP="0083690F">
            <w:pPr>
              <w:spacing w:line="216" w:lineRule="auto"/>
            </w:pPr>
            <w:r>
              <w:tab/>
              <w:t>•</w:t>
            </w:r>
            <w:r>
              <w:tab/>
              <w:t>Analíticas: Pensamiento lógico-matemático, resolución de problemas, atención al detalle.</w:t>
            </w:r>
          </w:p>
        </w:tc>
      </w:tr>
      <w:tr w:rsidR="003D1B71" w:rsidRPr="00CA16E3" w14:paraId="4ECFCA71" w14:textId="77777777" w:rsidTr="003D1B71">
        <w:trPr>
          <w:trHeight w:val="1164"/>
        </w:trPr>
        <w:tc>
          <w:tcPr>
            <w:tcW w:w="720" w:type="dxa"/>
          </w:tcPr>
          <w:p w14:paraId="6061222A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0968834C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0981AC84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EC3F661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52379F6F" w14:textId="77777777" w:rsidTr="008C0386">
        <w:trPr>
          <w:trHeight w:val="543"/>
        </w:trPr>
        <w:tc>
          <w:tcPr>
            <w:tcW w:w="720" w:type="dxa"/>
          </w:tcPr>
          <w:p w14:paraId="14963DC6" w14:textId="4601ADB4" w:rsidR="003D1B71" w:rsidRPr="00CA16E3" w:rsidRDefault="008C0386" w:rsidP="006D79A8">
            <w:pPr>
              <w:pStyle w:val="Informacin"/>
              <w:jc w:val="center"/>
              <w:rPr>
                <w:noProof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971BBD1" wp14:editId="2B3F0A35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1D8023E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84" w:type="dxa"/>
            <w:tcMar>
              <w:left w:w="0" w:type="dxa"/>
              <w:right w:w="0" w:type="dxa"/>
            </w:tcMar>
            <w:vAlign w:val="center"/>
          </w:tcPr>
          <w:p w14:paraId="62CC9DE8" w14:textId="40888C03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</w:p>
        </w:tc>
        <w:tc>
          <w:tcPr>
            <w:tcW w:w="2658" w:type="dxa"/>
            <w:vAlign w:val="center"/>
          </w:tcPr>
          <w:p w14:paraId="5ED2CA56" w14:textId="77777777" w:rsidR="003D1B71" w:rsidRPr="00CA16E3" w:rsidRDefault="008239AE" w:rsidP="00380FD1">
            <w:pPr>
              <w:pStyle w:val="Informacin"/>
              <w:rPr>
                <w:lang w:val="es-ES_tradnl"/>
              </w:rPr>
            </w:pPr>
            <w:sdt>
              <w:sdtPr>
                <w:rPr>
                  <w:lang w:val="es-ES_tradnl"/>
                </w:rPr>
                <w:id w:val="1645700282"/>
                <w:placeholder>
                  <w:docPart w:val="6C1DD3A44C234E7DA4235A5E07CE8E84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CA16E3">
                  <w:rPr>
                    <w:lang w:val="es-ES_tradnl" w:bidi="es-ES"/>
                  </w:rPr>
                  <w:t>[Su dirección]</w:t>
                </w:r>
              </w:sdtContent>
            </w:sdt>
          </w:p>
          <w:p w14:paraId="57A92526" w14:textId="77184284" w:rsidR="003D1B71" w:rsidRPr="00CA16E3" w:rsidRDefault="008C0386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La cucaracha#176</w:t>
            </w:r>
          </w:p>
        </w:tc>
        <w:tc>
          <w:tcPr>
            <w:tcW w:w="423" w:type="dxa"/>
            <w:vMerge/>
          </w:tcPr>
          <w:p w14:paraId="0F030FD4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382F683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052BE54" w14:textId="77777777" w:rsidTr="003D1B71">
        <w:trPr>
          <w:trHeight w:val="183"/>
        </w:trPr>
        <w:tc>
          <w:tcPr>
            <w:tcW w:w="720" w:type="dxa"/>
          </w:tcPr>
          <w:p w14:paraId="3AEC46BB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56252DF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7811EDCE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2DCEBE6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0C4EED7" w14:textId="77777777" w:rsidTr="008C0386">
        <w:trPr>
          <w:trHeight w:val="624"/>
        </w:trPr>
        <w:tc>
          <w:tcPr>
            <w:tcW w:w="720" w:type="dxa"/>
          </w:tcPr>
          <w:p w14:paraId="115C8C50" w14:textId="295E09E9" w:rsidR="003D1B71" w:rsidRPr="00CA16E3" w:rsidRDefault="008C0386" w:rsidP="006D79A8">
            <w:pPr>
              <w:pStyle w:val="Informacin"/>
              <w:jc w:val="center"/>
              <w:rPr>
                <w:noProof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17AF02D1" wp14:editId="300BD73B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0CDAB8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84" w:type="dxa"/>
            <w:tcMar>
              <w:left w:w="0" w:type="dxa"/>
              <w:right w:w="0" w:type="dxa"/>
            </w:tcMar>
            <w:vAlign w:val="center"/>
          </w:tcPr>
          <w:p w14:paraId="267F8CD7" w14:textId="6B0F48CA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</w:p>
        </w:tc>
        <w:tc>
          <w:tcPr>
            <w:tcW w:w="2658" w:type="dxa"/>
            <w:vAlign w:val="center"/>
          </w:tcPr>
          <w:p w14:paraId="064ADB4B" w14:textId="03DF3680" w:rsidR="003D1B71" w:rsidRPr="00CA16E3" w:rsidRDefault="008C0386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5578135239</w:t>
            </w:r>
          </w:p>
        </w:tc>
        <w:tc>
          <w:tcPr>
            <w:tcW w:w="423" w:type="dxa"/>
            <w:vMerge/>
          </w:tcPr>
          <w:p w14:paraId="00CB6ECB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7660B1C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882F0DF" w14:textId="77777777" w:rsidTr="003D1B71">
        <w:trPr>
          <w:trHeight w:val="183"/>
        </w:trPr>
        <w:tc>
          <w:tcPr>
            <w:tcW w:w="720" w:type="dxa"/>
          </w:tcPr>
          <w:p w14:paraId="5E0B7FE3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A361E73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093B0CB4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96310A9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A2AA99F" w14:textId="77777777" w:rsidTr="008C0386">
        <w:trPr>
          <w:trHeight w:val="633"/>
        </w:trPr>
        <w:tc>
          <w:tcPr>
            <w:tcW w:w="720" w:type="dxa"/>
          </w:tcPr>
          <w:p w14:paraId="425F6DCF" w14:textId="654EF09B" w:rsidR="003D1B71" w:rsidRPr="00CA16E3" w:rsidRDefault="008C0386" w:rsidP="006D79A8">
            <w:pPr>
              <w:pStyle w:val="Informacin"/>
              <w:jc w:val="center"/>
              <w:rPr>
                <w:noProof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20715A1B" wp14:editId="379A7196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0E0D53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84" w:type="dxa"/>
            <w:tcMar>
              <w:left w:w="0" w:type="dxa"/>
              <w:right w:w="0" w:type="dxa"/>
            </w:tcMar>
            <w:vAlign w:val="center"/>
          </w:tcPr>
          <w:p w14:paraId="62046D06" w14:textId="66DD7E34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</w:p>
        </w:tc>
        <w:tc>
          <w:tcPr>
            <w:tcW w:w="2658" w:type="dxa"/>
            <w:vAlign w:val="center"/>
          </w:tcPr>
          <w:p w14:paraId="5ED75C50" w14:textId="21AA26AA" w:rsidR="003D1B71" w:rsidRPr="00CA16E3" w:rsidRDefault="008C0386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monsereyes763@gmail.com</w:t>
            </w:r>
          </w:p>
        </w:tc>
        <w:tc>
          <w:tcPr>
            <w:tcW w:w="423" w:type="dxa"/>
            <w:vMerge/>
          </w:tcPr>
          <w:p w14:paraId="06FD60CD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17755FD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0D74B74" w14:textId="77777777" w:rsidTr="003D1B71">
        <w:trPr>
          <w:trHeight w:val="174"/>
        </w:trPr>
        <w:tc>
          <w:tcPr>
            <w:tcW w:w="720" w:type="dxa"/>
          </w:tcPr>
          <w:p w14:paraId="71BA0303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8128A85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4A58D0AE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C4A7E2C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A0E9452" w14:textId="77777777" w:rsidTr="008C0386">
        <w:trPr>
          <w:trHeight w:val="633"/>
        </w:trPr>
        <w:tc>
          <w:tcPr>
            <w:tcW w:w="720" w:type="dxa"/>
          </w:tcPr>
          <w:p w14:paraId="3E768971" w14:textId="4CED9835" w:rsidR="003D1B71" w:rsidRPr="00CA16E3" w:rsidRDefault="008C0386" w:rsidP="006D79A8">
            <w:pPr>
              <w:pStyle w:val="Informacin"/>
              <w:jc w:val="center"/>
              <w:rPr>
                <w:noProof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1F51453" wp14:editId="4219A3A5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E04EAA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84" w:type="dxa"/>
            <w:tcMar>
              <w:left w:w="0" w:type="dxa"/>
              <w:right w:w="0" w:type="dxa"/>
            </w:tcMar>
            <w:vAlign w:val="center"/>
          </w:tcPr>
          <w:p w14:paraId="648387E5" w14:textId="1BAA4945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</w:p>
        </w:tc>
        <w:tc>
          <w:tcPr>
            <w:tcW w:w="2658" w:type="dxa"/>
            <w:vAlign w:val="center"/>
          </w:tcPr>
          <w:p w14:paraId="25013FD9" w14:textId="0FFDAC14" w:rsidR="003D1B71" w:rsidRPr="00CA16E3" w:rsidRDefault="0083690F" w:rsidP="00380FD1">
            <w:pPr>
              <w:pStyle w:val="Informacin"/>
              <w:rPr>
                <w:lang w:val="es-ES_tradnl"/>
              </w:rPr>
            </w:pPr>
            <w:r w:rsidRPr="0083690F">
              <w:rPr>
                <w:lang w:val="es-ES_tradnl"/>
              </w:rPr>
              <w:t>https://www.instagram.com/moon_reyes_?igsh=Y3B0ZXZjMmxzMXZz&amp;utm_source=qr</w:t>
            </w:r>
          </w:p>
        </w:tc>
        <w:tc>
          <w:tcPr>
            <w:tcW w:w="423" w:type="dxa"/>
            <w:vMerge/>
          </w:tcPr>
          <w:p w14:paraId="3BFB31A3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EAC10D5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1B616F8" w14:textId="77777777" w:rsidTr="00665F95">
        <w:trPr>
          <w:trHeight w:val="4071"/>
        </w:trPr>
        <w:tc>
          <w:tcPr>
            <w:tcW w:w="720" w:type="dxa"/>
          </w:tcPr>
          <w:p w14:paraId="3C5CD891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50ED1727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14:paraId="329E2343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77BB90FC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4C6D391A" w14:textId="16D6F7C8" w:rsidR="0083690F" w:rsidRPr="0083690F" w:rsidRDefault="0083690F" w:rsidP="0083690F">
      <w:pPr>
        <w:tabs>
          <w:tab w:val="left" w:pos="6675"/>
        </w:tabs>
        <w:rPr>
          <w:lang w:val="es-ES_tradnl"/>
        </w:rPr>
      </w:pPr>
    </w:p>
    <w:sectPr w:rsidR="0083690F" w:rsidRPr="0083690F" w:rsidSect="00665F95">
      <w:headerReference w:type="default" r:id="rId19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312B3E" w14:textId="77777777" w:rsidR="008239AE" w:rsidRDefault="008239AE" w:rsidP="00590471">
      <w:r>
        <w:separator/>
      </w:r>
    </w:p>
  </w:endnote>
  <w:endnote w:type="continuationSeparator" w:id="0">
    <w:p w14:paraId="71579A5B" w14:textId="77777777" w:rsidR="008239AE" w:rsidRDefault="008239AE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8D7CE7" w14:textId="77777777" w:rsidR="008239AE" w:rsidRDefault="008239AE" w:rsidP="00590471">
      <w:r>
        <w:separator/>
      </w:r>
    </w:p>
  </w:footnote>
  <w:footnote w:type="continuationSeparator" w:id="0">
    <w:p w14:paraId="0B36DA64" w14:textId="77777777" w:rsidR="008239AE" w:rsidRDefault="008239AE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BEE4D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BA401BF" wp14:editId="5DE3EA1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A51A097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A32EF3E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0AA17A88"/>
    <w:multiLevelType w:val="hybridMultilevel"/>
    <w:tmpl w:val="F2D8E5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461A1C0D"/>
    <w:multiLevelType w:val="hybridMultilevel"/>
    <w:tmpl w:val="9A041CD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4E54B92"/>
    <w:multiLevelType w:val="hybridMultilevel"/>
    <w:tmpl w:val="D9AA07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9"/>
  </w:num>
  <w:num w:numId="4">
    <w:abstractNumId w:val="16"/>
  </w:num>
  <w:num w:numId="5">
    <w:abstractNumId w:val="13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4"/>
  </w:num>
  <w:num w:numId="16">
    <w:abstractNumId w:val="11"/>
  </w:num>
  <w:num w:numId="17">
    <w:abstractNumId w:val="15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386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239AE"/>
    <w:rsid w:val="0083690F"/>
    <w:rsid w:val="00846CB9"/>
    <w:rsid w:val="008566AA"/>
    <w:rsid w:val="008A1E6E"/>
    <w:rsid w:val="008C024F"/>
    <w:rsid w:val="008C0386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007876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oratorios\AppData\Local\Microsoft\Office\16.0\DTS\es-ES%7b18E811B5-1B0C-481C-980E-9475C403D34C%7d\%7b24D192E6-B54A-44F3-9D59-42765165A4E1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5C30084D8C244ABB45A7D8B341CD9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916840-8BA4-4498-B5C3-C615515CFD06}"/>
      </w:docPartPr>
      <w:docPartBody>
        <w:p w:rsidR="00000000" w:rsidRDefault="00C87472">
          <w:pPr>
            <w:pStyle w:val="A5C30084D8C244ABB45A7D8B341CD9FE"/>
          </w:pPr>
          <w:r w:rsidRPr="00F20161">
            <w:t>Formación</w:t>
          </w:r>
        </w:p>
      </w:docPartBody>
    </w:docPart>
    <w:docPart>
      <w:docPartPr>
        <w:name w:val="6C1DD3A44C234E7DA4235A5E07CE8E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B43020-71E0-4293-9282-71149E407B7C}"/>
      </w:docPartPr>
      <w:docPartBody>
        <w:p w:rsidR="00000000" w:rsidRDefault="00C87472">
          <w:pPr>
            <w:pStyle w:val="6C1DD3A44C234E7DA4235A5E07CE8E84"/>
          </w:pPr>
          <w:r w:rsidRPr="00CA16E3">
            <w:rPr>
              <w:lang w:val="es-ES_tradnl" w:bidi="es-ES"/>
            </w:rPr>
            <w:t>[Su dirección]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472"/>
    <w:rsid w:val="00C87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537C6557A5947B0900095AF4BA37504">
    <w:name w:val="D537C6557A5947B0900095AF4BA37504"/>
  </w:style>
  <w:style w:type="paragraph" w:customStyle="1" w:styleId="74D4F73BDFC44CAEBE1FA0FFA7D3C30D">
    <w:name w:val="74D4F73BDFC44CAEBE1FA0FFA7D3C30D"/>
  </w:style>
  <w:style w:type="paragraph" w:customStyle="1" w:styleId="FAE4960DF86E4FF686CE884C8A29A0FC">
    <w:name w:val="FAE4960DF86E4FF686CE884C8A29A0FC"/>
  </w:style>
  <w:style w:type="paragraph" w:customStyle="1" w:styleId="8D7ACF66850741D58F05CC8E3CCDC8E8">
    <w:name w:val="8D7ACF66850741D58F05CC8E3CCDC8E8"/>
  </w:style>
  <w:style w:type="paragraph" w:customStyle="1" w:styleId="552BFF37E4634A2CB45ACDD08659D08B">
    <w:name w:val="552BFF37E4634A2CB45ACDD08659D08B"/>
  </w:style>
  <w:style w:type="paragraph" w:customStyle="1" w:styleId="95022D5670E34D71BC9268B531F545B0">
    <w:name w:val="95022D5670E34D71BC9268B531F545B0"/>
  </w:style>
  <w:style w:type="paragraph" w:customStyle="1" w:styleId="0B55968BC41D4DF2A55959DFBB8D6E46">
    <w:name w:val="0B55968BC41D4DF2A55959DFBB8D6E46"/>
  </w:style>
  <w:style w:type="paragraph" w:customStyle="1" w:styleId="36591433A4AD435883D024960EE46473">
    <w:name w:val="36591433A4AD435883D024960EE46473"/>
  </w:style>
  <w:style w:type="paragraph" w:customStyle="1" w:styleId="BFD7725FED5E4E47A2625EEFC29307FE">
    <w:name w:val="BFD7725FED5E4E47A2625EEFC29307FE"/>
  </w:style>
  <w:style w:type="paragraph" w:customStyle="1" w:styleId="533A87219E3740D29F3681E7AB831913">
    <w:name w:val="533A87219E3740D29F3681E7AB831913"/>
  </w:style>
  <w:style w:type="paragraph" w:customStyle="1" w:styleId="B585BAA60B8F4C5E82DD9AAB1397FA3B">
    <w:name w:val="B585BAA60B8F4C5E82DD9AAB1397FA3B"/>
  </w:style>
  <w:style w:type="paragraph" w:customStyle="1" w:styleId="125ADEDF451048F38E3128F472DBE0D3">
    <w:name w:val="125ADEDF451048F38E3128F472DBE0D3"/>
  </w:style>
  <w:style w:type="paragraph" w:customStyle="1" w:styleId="737E6645792E4F6A8B992B760532C06C">
    <w:name w:val="737E6645792E4F6A8B992B760532C06C"/>
  </w:style>
  <w:style w:type="paragraph" w:customStyle="1" w:styleId="F778C623C2B7430994718CC702BD6391">
    <w:name w:val="F778C623C2B7430994718CC702BD6391"/>
  </w:style>
  <w:style w:type="paragraph" w:customStyle="1" w:styleId="BC4F83E2A7544EC9ACFB077FAB1D8E57">
    <w:name w:val="BC4F83E2A7544EC9ACFB077FAB1D8E57"/>
  </w:style>
  <w:style w:type="paragraph" w:customStyle="1" w:styleId="8B588528B0F549E9A237A78212E66032">
    <w:name w:val="8B588528B0F549E9A237A78212E66032"/>
  </w:style>
  <w:style w:type="paragraph" w:customStyle="1" w:styleId="AE35BCA1A578476EAD4BF0EF5EF25D13">
    <w:name w:val="AE35BCA1A578476EAD4BF0EF5EF25D13"/>
  </w:style>
  <w:style w:type="paragraph" w:customStyle="1" w:styleId="44FAAF4534EC4B4D900B3E0DCA483DEF">
    <w:name w:val="44FAAF4534EC4B4D900B3E0DCA483DEF"/>
  </w:style>
  <w:style w:type="paragraph" w:customStyle="1" w:styleId="FCDC456E86AF4B5683D444CF8A4E8FB5">
    <w:name w:val="FCDC456E86AF4B5683D444CF8A4E8FB5"/>
  </w:style>
  <w:style w:type="paragraph" w:customStyle="1" w:styleId="A5C30084D8C244ABB45A7D8B341CD9FE">
    <w:name w:val="A5C30084D8C244ABB45A7D8B341CD9FE"/>
  </w:style>
  <w:style w:type="paragraph" w:customStyle="1" w:styleId="F006D92669A24A26827C48F4CFBAD952">
    <w:name w:val="F006D92669A24A26827C48F4CFBAD952"/>
  </w:style>
  <w:style w:type="paragraph" w:customStyle="1" w:styleId="869CB2AB3B084E0C94033D676E50C297">
    <w:name w:val="869CB2AB3B084E0C94033D676E50C297"/>
  </w:style>
  <w:style w:type="paragraph" w:customStyle="1" w:styleId="9A3EE140E5CE469DB7EDFDE1E37E8E4B">
    <w:name w:val="9A3EE140E5CE469DB7EDFDE1E37E8E4B"/>
  </w:style>
  <w:style w:type="paragraph" w:customStyle="1" w:styleId="709D22D0561C41409937B0F1E20CBAE9">
    <w:name w:val="709D22D0561C41409937B0F1E20CBAE9"/>
  </w:style>
  <w:style w:type="paragraph" w:customStyle="1" w:styleId="42AE1388A56047D2B0DABB878A9B82FD">
    <w:name w:val="42AE1388A56047D2B0DABB878A9B82FD"/>
  </w:style>
  <w:style w:type="paragraph" w:customStyle="1" w:styleId="5879F3D97880435F8FDB56F0F4DBB5DE">
    <w:name w:val="5879F3D97880435F8FDB56F0F4DBB5DE"/>
  </w:style>
  <w:style w:type="paragraph" w:customStyle="1" w:styleId="AA0948B233364593A8D379D5A3363F3B">
    <w:name w:val="AA0948B233364593A8D379D5A3363F3B"/>
  </w:style>
  <w:style w:type="paragraph" w:customStyle="1" w:styleId="B6EB2E28052C4B0F94C2CC85F2FBE3F4">
    <w:name w:val="B6EB2E28052C4B0F94C2CC85F2FBE3F4"/>
  </w:style>
  <w:style w:type="paragraph" w:customStyle="1" w:styleId="B94C974E395C4A5AB66ED13A8DA25CE8">
    <w:name w:val="B94C974E395C4A5AB66ED13A8DA25CE8"/>
  </w:style>
  <w:style w:type="paragraph" w:customStyle="1" w:styleId="6C1DD3A44C234E7DA4235A5E07CE8E84">
    <w:name w:val="6C1DD3A44C234E7DA4235A5E07CE8E84"/>
  </w:style>
  <w:style w:type="paragraph" w:customStyle="1" w:styleId="ECC457E356FA43B781BA5F3E28C7EF4B">
    <w:name w:val="ECC457E356FA43B781BA5F3E28C7EF4B"/>
  </w:style>
  <w:style w:type="paragraph" w:customStyle="1" w:styleId="45AC95FEB30343BDAA328CF3BDD94F53">
    <w:name w:val="45AC95FEB30343BDAA328CF3BDD94F53"/>
  </w:style>
  <w:style w:type="paragraph" w:customStyle="1" w:styleId="F2F012DD2A8C47E58173FC660808509E">
    <w:name w:val="F2F012DD2A8C47E58173FC660808509E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CC955334D48641AF9574F0A912DF4B9B">
    <w:name w:val="CC955334D48641AF9574F0A912DF4B9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{24D192E6-B54A-44F3-9D59-42765165A4E1}tf78128832_win32</Template>
  <TotalTime>0</TotalTime>
  <Pages>1</Pages>
  <Words>244</Words>
  <Characters>1344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2025-09-08T16:07:00Z</dcterms:created>
  <dcterms:modified xsi:type="dcterms:W3CDTF">2025-09-08T16:28:00Z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